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C0C9D" w:rsidRDefault="00B55224">
      <w:pPr>
        <w:jc w:val="center"/>
        <w:rPr>
          <w:rFonts w:ascii="宋体" w:hAnsi="宋体"/>
          <w:b/>
          <w:sz w:val="32"/>
          <w:szCs w:val="32"/>
        </w:rPr>
      </w:pPr>
      <w:r w:rsidRPr="002975C3">
        <w:rPr>
          <w:rFonts w:ascii="宋体" w:hAnsi="宋体"/>
          <w:b/>
          <w:kern w:val="2"/>
          <w:sz w:val="32"/>
          <w:szCs w:val="32"/>
        </w:rPr>
        <w:t>北京市建筑施工特种作业操作资格证书</w:t>
      </w:r>
      <w:r w:rsidR="00AC0C9D">
        <w:rPr>
          <w:rFonts w:ascii="宋体" w:hAnsi="宋体" w:hint="eastAsia"/>
          <w:b/>
          <w:sz w:val="32"/>
          <w:szCs w:val="32"/>
        </w:rPr>
        <w:t>延期复核申请表</w:t>
      </w:r>
    </w:p>
    <w:p w:rsidR="00AC0C9D" w:rsidRDefault="00AC0C9D">
      <w:pPr>
        <w:rPr>
          <w:rFonts w:ascii="黑体" w:eastAsia="黑体"/>
          <w:b/>
          <w:sz w:val="10"/>
        </w:rPr>
      </w:pPr>
    </w:p>
    <w:p w:rsidR="00AC0C9D" w:rsidRDefault="003469B6">
      <w:pPr>
        <w:ind w:firstLineChars="200" w:firstLine="420"/>
        <w:rPr>
          <w:rFonts w:ascii="宋体" w:hAnsi="宋体"/>
          <w:szCs w:val="21"/>
        </w:rPr>
      </w:pPr>
      <w:r w:rsidRPr="003469B6">
        <w:rPr>
          <w:rFonts w:ascii="宋体" w:hAnsi="宋体" w:hint="eastAsia"/>
          <w:szCs w:val="21"/>
        </w:rPr>
        <w:t>申请时间：</w:t>
      </w:r>
      <w:r w:rsidR="009326B3">
        <w:rPr>
          <w:rFonts w:ascii="宋体" w:hAnsi="宋体"/>
          <w:szCs w:val="21"/>
        </w:rPr>
        <w:t>{$</w:t>
      </w:r>
      <w:r w:rsidR="00EB389F" w:rsidRPr="00EB389F">
        <w:rPr>
          <w:rFonts w:ascii="宋体" w:hAnsi="宋体"/>
          <w:szCs w:val="21"/>
        </w:rPr>
        <w:t>ApplyDate</w:t>
      </w:r>
      <w:r w:rsidR="009326B3">
        <w:rPr>
          <w:rFonts w:ascii="宋体" w:hAnsi="宋体"/>
          <w:szCs w:val="21"/>
        </w:rPr>
        <w:t>$}</w:t>
      </w:r>
      <w:r w:rsidR="00AC0C9D">
        <w:rPr>
          <w:rFonts w:ascii="宋体" w:hAnsi="宋体" w:hint="eastAsia"/>
          <w:szCs w:val="21"/>
        </w:rPr>
        <w:t xml:space="preserve"> </w:t>
      </w:r>
      <w:r w:rsidR="00EB389F">
        <w:rPr>
          <w:rFonts w:ascii="宋体" w:hAnsi="宋体"/>
          <w:szCs w:val="21"/>
        </w:rPr>
        <w:t xml:space="preserve">   </w:t>
      </w:r>
      <w:r w:rsidR="0087025F">
        <w:rPr>
          <w:rFonts w:ascii="宋体" w:hAnsi="宋体"/>
          <w:szCs w:val="21"/>
        </w:rPr>
        <w:tab/>
      </w:r>
      <w:r w:rsidR="0087025F">
        <w:rPr>
          <w:rFonts w:ascii="宋体" w:hAnsi="宋体"/>
          <w:szCs w:val="21"/>
        </w:rPr>
        <w:tab/>
      </w:r>
      <w:r w:rsidR="0087025F">
        <w:rPr>
          <w:rFonts w:ascii="宋体" w:hAnsi="宋体"/>
          <w:szCs w:val="21"/>
        </w:rPr>
        <w:tab/>
      </w:r>
      <w:r w:rsidR="0087025F">
        <w:rPr>
          <w:rFonts w:ascii="宋体" w:hAnsi="宋体"/>
          <w:szCs w:val="21"/>
        </w:rPr>
        <w:tab/>
      </w:r>
      <w:r w:rsidR="00EB389F">
        <w:rPr>
          <w:rFonts w:ascii="宋体" w:hAnsi="宋体"/>
          <w:szCs w:val="21"/>
        </w:rPr>
        <w:t xml:space="preserve"> </w:t>
      </w:r>
      <w:r w:rsidR="00AC0C9D">
        <w:rPr>
          <w:rFonts w:ascii="宋体" w:hAnsi="宋体" w:hint="eastAsia"/>
          <w:szCs w:val="21"/>
        </w:rPr>
        <w:t xml:space="preserve"> 批次号：</w:t>
      </w:r>
      <w:r w:rsidR="009326B3">
        <w:rPr>
          <w:rFonts w:ascii="宋体" w:hAnsi="宋体"/>
          <w:szCs w:val="21"/>
        </w:rPr>
        <w:t>{$</w:t>
      </w:r>
      <w:r w:rsidR="00B92E22" w:rsidRPr="00B92E22">
        <w:rPr>
          <w:rFonts w:ascii="宋体" w:hAnsi="宋体"/>
          <w:szCs w:val="21"/>
        </w:rPr>
        <w:t>ApplyCode</w:t>
      </w:r>
      <w:r w:rsidR="009326B3">
        <w:rPr>
          <w:rFonts w:ascii="宋体" w:hAnsi="宋体"/>
          <w:szCs w:val="21"/>
        </w:rPr>
        <w:t>$}</w:t>
      </w:r>
      <w:r w:rsidR="00EB389F" w:rsidRPr="00EB389F">
        <w:rPr>
          <w:rFonts w:ascii="宋体" w:hAnsi="宋体"/>
          <w:szCs w:val="21"/>
        </w:rPr>
        <w:t xml:space="preserve">    </w:t>
      </w:r>
    </w:p>
    <w:tbl>
      <w:tblPr>
        <w:tblW w:w="0" w:type="auto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447"/>
        <w:gridCol w:w="1074"/>
        <w:gridCol w:w="1560"/>
        <w:gridCol w:w="708"/>
        <w:gridCol w:w="852"/>
        <w:gridCol w:w="1276"/>
        <w:gridCol w:w="1757"/>
        <w:gridCol w:w="1621"/>
      </w:tblGrid>
      <w:tr w:rsidR="0015057D" w:rsidTr="00C24C36">
        <w:trPr>
          <w:cantSplit/>
          <w:trHeight w:val="408"/>
        </w:trPr>
        <w:tc>
          <w:tcPr>
            <w:tcW w:w="1521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0"/>
                <w:szCs w:val="21"/>
              </w:rPr>
              <w:t>姓</w:t>
            </w:r>
            <w:r>
              <w:rPr>
                <w:rFonts w:ascii="宋体" w:hAnsi="宋体"/>
                <w:snapToGrid w:val="0"/>
                <w:spacing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snapToGrid w:val="0"/>
                <w:spacing w:val="20"/>
                <w:szCs w:val="21"/>
              </w:rPr>
              <w:t>名</w:t>
            </w:r>
          </w:p>
        </w:tc>
        <w:tc>
          <w:tcPr>
            <w:tcW w:w="1560" w:type="dxa"/>
            <w:tcBorders>
              <w:top w:val="single" w:sz="12" w:space="0" w:color="auto"/>
              <w:right w:val="single" w:sz="6" w:space="0" w:color="auto"/>
            </w:tcBorders>
            <w:vAlign w:val="center"/>
          </w:tcPr>
          <w:p w:rsidR="0015057D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WorkerName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性别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15057D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Sex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出生日期</w:t>
            </w:r>
          </w:p>
        </w:tc>
        <w:tc>
          <w:tcPr>
            <w:tcW w:w="1757" w:type="dxa"/>
            <w:tcBorders>
              <w:top w:val="single" w:sz="12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15057D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Age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62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15057D" w:rsidRDefault="0015057D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bookmarkStart w:id="0" w:name="photo"/>
            <w:bookmarkEnd w:id="0"/>
          </w:p>
        </w:tc>
      </w:tr>
      <w:tr w:rsidR="0015057D" w:rsidTr="00C24C36">
        <w:trPr>
          <w:cantSplit/>
          <w:trHeight w:val="414"/>
        </w:trPr>
        <w:tc>
          <w:tcPr>
            <w:tcW w:w="1521" w:type="dxa"/>
            <w:gridSpan w:val="2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身份证号</w:t>
            </w:r>
          </w:p>
        </w:tc>
        <w:tc>
          <w:tcPr>
            <w:tcW w:w="3120" w:type="dxa"/>
            <w:gridSpan w:val="3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15057D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WorkerCertificateCode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联系电话</w:t>
            </w:r>
          </w:p>
        </w:tc>
        <w:tc>
          <w:tcPr>
            <w:tcW w:w="1757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15057D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Phone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62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5057D" w:rsidRDefault="0015057D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15057D" w:rsidTr="00C24C36">
        <w:trPr>
          <w:cantSplit/>
          <w:trHeight w:val="406"/>
        </w:trPr>
        <w:tc>
          <w:tcPr>
            <w:tcW w:w="1521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岗位工种</w:t>
            </w:r>
          </w:p>
        </w:tc>
        <w:tc>
          <w:tcPr>
            <w:tcW w:w="31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057D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PostID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文化程度</w:t>
            </w:r>
          </w:p>
        </w:tc>
        <w:tc>
          <w:tcPr>
            <w:tcW w:w="1757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15057D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CulturalLevel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62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5057D" w:rsidRDefault="0015057D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15057D" w:rsidTr="00C24C36">
        <w:trPr>
          <w:cantSplit/>
          <w:trHeight w:val="624"/>
        </w:trPr>
        <w:tc>
          <w:tcPr>
            <w:tcW w:w="1521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技术职称</w:t>
            </w:r>
          </w:p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(或技术等级)</w:t>
            </w:r>
          </w:p>
        </w:tc>
        <w:tc>
          <w:tcPr>
            <w:tcW w:w="31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057D" w:rsidRPr="00B92E22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SkillLevel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057D" w:rsidRDefault="0015057D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从事本岗位工作的时间</w:t>
            </w:r>
          </w:p>
        </w:tc>
        <w:tc>
          <w:tcPr>
            <w:tcW w:w="1757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15057D" w:rsidRPr="00B92E22" w:rsidRDefault="009326B3" w:rsidP="001505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15057D" w:rsidRPr="00B92E22">
              <w:rPr>
                <w:rFonts w:ascii="宋体" w:hAnsi="宋体"/>
                <w:snapToGrid w:val="0"/>
                <w:szCs w:val="21"/>
              </w:rPr>
              <w:t>WorkYearNumer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62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5057D" w:rsidRDefault="0015057D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87025F" w:rsidTr="00FD4170">
        <w:trPr>
          <w:trHeight w:val="408"/>
        </w:trPr>
        <w:tc>
          <w:tcPr>
            <w:tcW w:w="1521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25F" w:rsidRDefault="0087025F" w:rsidP="00A963EE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聘用单位名称</w:t>
            </w:r>
          </w:p>
        </w:tc>
        <w:tc>
          <w:tcPr>
            <w:tcW w:w="7774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7025F" w:rsidRPr="00B92E22" w:rsidRDefault="009326B3" w:rsidP="00A963EE">
            <w:pPr>
              <w:spacing w:line="300" w:lineRule="auto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87025F" w:rsidRPr="00B92E22">
              <w:rPr>
                <w:rFonts w:ascii="宋体" w:hAnsi="宋体"/>
                <w:snapToGrid w:val="0"/>
                <w:szCs w:val="21"/>
              </w:rPr>
              <w:t>UnitName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</w:tr>
      <w:tr w:rsidR="0087025F" w:rsidTr="00204935">
        <w:trPr>
          <w:trHeight w:val="401"/>
        </w:trPr>
        <w:tc>
          <w:tcPr>
            <w:tcW w:w="1521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25F" w:rsidRDefault="0087025F" w:rsidP="00204935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机构代码</w:t>
            </w:r>
          </w:p>
        </w:tc>
        <w:tc>
          <w:tcPr>
            <w:tcW w:w="31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25F" w:rsidRPr="00A018C2" w:rsidRDefault="009326B3" w:rsidP="00204935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87025F" w:rsidRPr="00B92E22">
              <w:rPr>
                <w:rFonts w:ascii="宋体" w:hAnsi="宋体"/>
                <w:snapToGrid w:val="0"/>
                <w:szCs w:val="21"/>
              </w:rPr>
              <w:t>UnitCode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87025F" w:rsidRDefault="0087025F" w:rsidP="00204935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证书编号</w:t>
            </w:r>
          </w:p>
        </w:tc>
        <w:tc>
          <w:tcPr>
            <w:tcW w:w="3378" w:type="dxa"/>
            <w:gridSpan w:val="2"/>
            <w:tcBorders>
              <w:left w:val="single" w:sz="4" w:space="0" w:color="auto"/>
              <w:bottom w:val="single" w:sz="2" w:space="0" w:color="auto"/>
            </w:tcBorders>
            <w:vAlign w:val="center"/>
          </w:tcPr>
          <w:p w:rsidR="0087025F" w:rsidRDefault="009326B3" w:rsidP="00204935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87025F" w:rsidRPr="00B92E22">
              <w:rPr>
                <w:rFonts w:ascii="宋体" w:hAnsi="宋体"/>
                <w:snapToGrid w:val="0"/>
                <w:szCs w:val="21"/>
              </w:rPr>
              <w:t>CertificateCode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</w:tr>
      <w:tr w:rsidR="00A963EE" w:rsidTr="00C24C36">
        <w:trPr>
          <w:trHeight w:val="401"/>
        </w:trPr>
        <w:tc>
          <w:tcPr>
            <w:tcW w:w="1521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3EE" w:rsidRDefault="00A963EE" w:rsidP="00A963EE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发证时间</w:t>
            </w:r>
          </w:p>
        </w:tc>
        <w:tc>
          <w:tcPr>
            <w:tcW w:w="31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3EE" w:rsidRDefault="009326B3" w:rsidP="00A963EE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A963EE" w:rsidRPr="00A018C2">
              <w:rPr>
                <w:rFonts w:ascii="宋体" w:hAnsi="宋体"/>
                <w:snapToGrid w:val="0"/>
                <w:szCs w:val="21"/>
              </w:rPr>
              <w:t>ConferDate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A963EE" w:rsidRDefault="00A963EE" w:rsidP="00A963EE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有效期至</w:t>
            </w:r>
          </w:p>
        </w:tc>
        <w:tc>
          <w:tcPr>
            <w:tcW w:w="3378" w:type="dxa"/>
            <w:gridSpan w:val="2"/>
            <w:tcBorders>
              <w:left w:val="single" w:sz="4" w:space="0" w:color="auto"/>
              <w:bottom w:val="single" w:sz="2" w:space="0" w:color="auto"/>
            </w:tcBorders>
            <w:vAlign w:val="center"/>
          </w:tcPr>
          <w:p w:rsidR="0087752B" w:rsidRDefault="009326B3">
            <w:pPr>
              <w:spacing w:line="30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="00667A34">
              <w:rPr>
                <w:rFonts w:ascii="宋体" w:hAnsi="宋体"/>
                <w:snapToGrid w:val="0"/>
                <w:szCs w:val="21"/>
              </w:rPr>
              <w:t>ValidDate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</w:tr>
      <w:tr w:rsidR="0087752B">
        <w:trPr>
          <w:trHeight w:val="2916"/>
        </w:trPr>
        <w:tc>
          <w:tcPr>
            <w:tcW w:w="44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52B" w:rsidRDefault="0087752B">
            <w:pPr>
              <w:spacing w:line="240" w:lineRule="auto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rPr>
                <w:rFonts w:ascii="宋体" w:hAnsi="宋体"/>
                <w:szCs w:val="21"/>
              </w:rPr>
            </w:pPr>
          </w:p>
          <w:p w:rsidR="0087752B" w:rsidRDefault="00667A34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申</w:t>
            </w:r>
          </w:p>
          <w:p w:rsidR="0087752B" w:rsidRDefault="00667A34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请</w:t>
            </w:r>
          </w:p>
          <w:p w:rsidR="0087752B" w:rsidRDefault="00667A34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人</w:t>
            </w:r>
          </w:p>
          <w:p w:rsidR="0087752B" w:rsidRDefault="00667A34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承</w:t>
            </w:r>
          </w:p>
          <w:p w:rsidR="0087752B" w:rsidRDefault="00667A34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诺</w:t>
            </w:r>
          </w:p>
          <w:p w:rsidR="0087752B" w:rsidRDefault="0087752B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48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7752B" w:rsidRDefault="00667A34">
            <w:pPr>
              <w:widowControl/>
              <w:spacing w:beforeLines="50" w:before="120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本人已知悉相关法律法规等有关要求，现郑重承诺如下：</w:t>
            </w:r>
          </w:p>
          <w:p w:rsidR="0087752B" w:rsidRDefault="00951513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 w:rsidRPr="00951513">
              <w:rPr>
                <w:rFonts w:ascii="宋体" w:hAnsi="宋体" w:hint="eastAsia"/>
                <w:szCs w:val="21"/>
              </w:rPr>
              <w:t>一、本人已受聘且只受聘于</w:t>
            </w:r>
            <w:r w:rsidRPr="00951513">
              <w:rPr>
                <w:rFonts w:ascii="宋体" w:hAnsi="宋体" w:hint="eastAsia"/>
                <w:szCs w:val="21"/>
                <w:u w:val="single"/>
              </w:rPr>
              <w:t xml:space="preserve"> {$UnitName$} </w:t>
            </w:r>
            <w:r w:rsidRPr="00951513">
              <w:rPr>
                <w:rFonts w:ascii="宋体" w:hAnsi="宋体" w:hint="eastAsia"/>
                <w:szCs w:val="21"/>
              </w:rPr>
              <w:t>，依法与其签订劳动合同。</w:t>
            </w:r>
          </w:p>
          <w:p w:rsidR="0087752B" w:rsidRDefault="00667A34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二、本人在本次申报时提交的所有信息均真实、合法、有效，未隐瞒有关人员禁止行为的信息，</w:t>
            </w:r>
            <w:r>
              <w:rPr>
                <w:rFonts w:ascii="宋体" w:hAnsi="宋体" w:hint="eastAsia"/>
                <w:szCs w:val="21"/>
              </w:rPr>
              <w:t>如有虚假自愿承担由此产生的一切法律后果。</w:t>
            </w:r>
          </w:p>
          <w:p w:rsidR="0087752B" w:rsidRDefault="00667A34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</w:t>
            </w:r>
          </w:p>
          <w:p w:rsidR="0087752B" w:rsidRDefault="00667A34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</w:t>
            </w:r>
          </w:p>
          <w:p w:rsidR="0087752B" w:rsidRDefault="00667A34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申请人（签字）：                        年     月     日</w:t>
            </w:r>
          </w:p>
        </w:tc>
      </w:tr>
      <w:tr w:rsidR="0087752B">
        <w:trPr>
          <w:trHeight w:val="4992"/>
        </w:trPr>
        <w:tc>
          <w:tcPr>
            <w:tcW w:w="447" w:type="dxa"/>
            <w:tcBorders>
              <w:left w:val="single" w:sz="12" w:space="0" w:color="auto"/>
              <w:right w:val="single" w:sz="4" w:space="0" w:color="auto"/>
            </w:tcBorders>
          </w:tcPr>
          <w:p w:rsidR="0087752B" w:rsidRDefault="0087752B">
            <w:pPr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  <w:p w:rsidR="0087752B" w:rsidRDefault="00667A3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聘</w:t>
            </w:r>
          </w:p>
          <w:p w:rsidR="0087752B" w:rsidRDefault="00667A3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</w:t>
            </w:r>
          </w:p>
          <w:p w:rsidR="0087752B" w:rsidRDefault="0063627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</w:t>
            </w:r>
          </w:p>
          <w:p w:rsidR="0087752B" w:rsidRDefault="0063627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位</w:t>
            </w:r>
          </w:p>
          <w:p w:rsidR="0087752B" w:rsidRDefault="00667A3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承诺</w:t>
            </w:r>
          </w:p>
        </w:tc>
        <w:tc>
          <w:tcPr>
            <w:tcW w:w="8848" w:type="dxa"/>
            <w:gridSpan w:val="7"/>
            <w:tcBorders>
              <w:left w:val="single" w:sz="4" w:space="0" w:color="auto"/>
            </w:tcBorders>
          </w:tcPr>
          <w:p w:rsidR="0087752B" w:rsidRDefault="00667A34">
            <w:pPr>
              <w:snapToGrid w:val="0"/>
              <w:spacing w:beforeLines="50" w:before="120"/>
              <w:ind w:firstLineChars="200" w:firstLine="42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本公司已知悉相关法律法规等有关要求，现郑重承诺如下：</w:t>
            </w:r>
          </w:p>
          <w:p w:rsidR="0087752B" w:rsidRDefault="00951513">
            <w:pPr>
              <w:snapToGrid w:val="0"/>
              <w:spacing w:beforeLines="50" w:before="120"/>
              <w:ind w:leftChars="50" w:left="105" w:firstLineChars="139" w:firstLine="292"/>
              <w:jc w:val="left"/>
              <w:rPr>
                <w:rFonts w:ascii="宋体" w:hAnsi="宋体"/>
                <w:snapToGrid w:val="0"/>
                <w:szCs w:val="21"/>
              </w:rPr>
            </w:pPr>
            <w:r w:rsidRPr="00951513">
              <w:rPr>
                <w:rFonts w:ascii="宋体" w:hAnsi="宋体" w:hint="eastAsia"/>
                <w:snapToGrid w:val="0"/>
                <w:szCs w:val="21"/>
              </w:rPr>
              <w:t>一、本公司现已聘用</w:t>
            </w:r>
            <w:r w:rsidRPr="00951513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{$WorkerName$} </w:t>
            </w:r>
            <w:r w:rsidRPr="00951513">
              <w:rPr>
                <w:rFonts w:ascii="宋体" w:hAnsi="宋体" w:hint="eastAsia"/>
                <w:snapToGrid w:val="0"/>
                <w:szCs w:val="21"/>
              </w:rPr>
              <w:t>为我公司正式职工，依法与其签订（ □固定期限 □无固定期限□以完成一定工作任务为期限）劳动合同，合同聘用期自             至           。</w:t>
            </w:r>
          </w:p>
          <w:p w:rsidR="0087752B" w:rsidRDefault="00667A34">
            <w:pPr>
              <w:snapToGrid w:val="0"/>
              <w:spacing w:beforeLines="50" w:before="120"/>
              <w:ind w:firstLineChars="200" w:firstLine="42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二、本公司已对其申报材料进行了审核，符合法定要求，同意其申报。</w:t>
            </w:r>
          </w:p>
          <w:p w:rsidR="0087752B" w:rsidRDefault="00667A34">
            <w:pPr>
              <w:snapToGrid w:val="0"/>
              <w:spacing w:beforeLines="50" w:before="120"/>
              <w:ind w:leftChars="100" w:left="210"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三、本公司在本次申报时提交的所有信息均真实、合法、有效，未隐瞒有关人员禁止行为的信息，</w:t>
            </w:r>
            <w:r>
              <w:rPr>
                <w:rFonts w:ascii="宋体" w:hAnsi="宋体" w:hint="eastAsia"/>
                <w:szCs w:val="21"/>
              </w:rPr>
              <w:t>如有虚假自愿承担由此产生的一切法律后果。</w:t>
            </w:r>
          </w:p>
          <w:p w:rsidR="0087752B" w:rsidRDefault="00667A34">
            <w:pPr>
              <w:snapToGrid w:val="0"/>
              <w:spacing w:beforeLines="50" w:before="120"/>
              <w:ind w:leftChars="100" w:left="210" w:firstLineChars="100" w:firstLine="21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四、本公司已完成对申请人证书复审条件的符合性审查：</w:t>
            </w:r>
          </w:p>
          <w:p w:rsidR="0087752B" w:rsidRDefault="00667A34">
            <w:pPr>
              <w:spacing w:line="240" w:lineRule="auto"/>
              <w:ind w:firstLineChars="150" w:firstLine="315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（1）申请人已按</w:t>
            </w:r>
            <w:r>
              <w:rPr>
                <w:rFonts w:ascii="宋体" w:hAnsi="宋体"/>
                <w:szCs w:val="21"/>
              </w:rPr>
              <w:t>照相关规定</w:t>
            </w:r>
            <w:r>
              <w:rPr>
                <w:rFonts w:ascii="宋体" w:hAnsi="宋体" w:hint="eastAsia"/>
                <w:szCs w:val="21"/>
              </w:rPr>
              <w:t>完成体检，无妨碍从事相应工作的疾病；</w:t>
            </w:r>
          </w:p>
          <w:p w:rsidR="0087752B" w:rsidRDefault="00667A34">
            <w:pPr>
              <w:spacing w:line="240" w:lineRule="auto"/>
              <w:ind w:firstLineChars="150" w:firstLine="315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</w:t>
            </w:r>
            <w:r>
              <w:rPr>
                <w:rFonts w:ascii="宋体" w:hAnsi="宋体"/>
                <w:szCs w:val="21"/>
              </w:rPr>
              <w:t>申请人已按照相关规定完成年度安全教育培训或继续教育，每年不少于</w:t>
            </w:r>
            <w:r>
              <w:rPr>
                <w:rFonts w:ascii="宋体" w:hAnsi="宋体" w:hint="eastAsia"/>
                <w:szCs w:val="21"/>
              </w:rPr>
              <w:t>24小时；</w:t>
            </w:r>
          </w:p>
          <w:p w:rsidR="0087752B" w:rsidRDefault="00667A34">
            <w:pPr>
              <w:spacing w:line="240" w:lineRule="auto"/>
              <w:ind w:firstLineChars="150" w:firstLine="315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（3）</w:t>
            </w:r>
            <w:r>
              <w:rPr>
                <w:rFonts w:ascii="宋体" w:hAnsi="宋体"/>
                <w:szCs w:val="21"/>
              </w:rPr>
              <w:t>申请人未直接或间接造成安全生产事故；</w:t>
            </w:r>
          </w:p>
          <w:p w:rsidR="0087752B" w:rsidRDefault="00667A34">
            <w:pPr>
              <w:spacing w:line="240" w:lineRule="auto"/>
              <w:ind w:firstLineChars="150" w:firstLine="315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（4）</w:t>
            </w:r>
            <w:r>
              <w:rPr>
                <w:rFonts w:ascii="宋体" w:hAnsi="宋体"/>
                <w:szCs w:val="21"/>
              </w:rPr>
              <w:t>申请人两年内违章操作记录少于三次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 w:rsidR="0087752B" w:rsidRDefault="0087752B">
            <w:pPr>
              <w:spacing w:line="240" w:lineRule="auto"/>
              <w:jc w:val="left"/>
              <w:rPr>
                <w:rFonts w:ascii="宋体" w:hAnsi="宋体"/>
                <w:szCs w:val="21"/>
              </w:rPr>
            </w:pPr>
          </w:p>
          <w:p w:rsidR="0087752B" w:rsidRDefault="0087752B">
            <w:pPr>
              <w:spacing w:line="240" w:lineRule="auto"/>
              <w:ind w:firstLineChars="1900" w:firstLine="3990"/>
              <w:jc w:val="left"/>
              <w:rPr>
                <w:rFonts w:ascii="宋体" w:hAnsi="宋体"/>
                <w:szCs w:val="21"/>
              </w:rPr>
            </w:pPr>
          </w:p>
          <w:p w:rsidR="0087752B" w:rsidRDefault="00667A34">
            <w:pPr>
              <w:spacing w:line="240" w:lineRule="auto"/>
              <w:ind w:firstLineChars="1900" w:firstLine="399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（企业公章）：          年    月    日</w:t>
            </w:r>
          </w:p>
        </w:tc>
      </w:tr>
    </w:tbl>
    <w:p w:rsidR="0087752B" w:rsidRDefault="00667A34">
      <w:pPr>
        <w:jc w:val="center"/>
        <w:rPr>
          <w:szCs w:val="21"/>
        </w:rPr>
      </w:pPr>
      <w:r>
        <w:rPr>
          <w:rFonts w:ascii="宋体" w:hAnsi="宋体" w:hint="eastAsia"/>
          <w:szCs w:val="21"/>
        </w:rPr>
        <w:t>备注：</w:t>
      </w:r>
      <w:r>
        <w:rPr>
          <w:rFonts w:ascii="宋体" w:hAnsi="宋体"/>
          <w:szCs w:val="21"/>
        </w:rPr>
        <w:t>申请人网上申请并上传扫描件</w:t>
      </w:r>
      <w:r>
        <w:rPr>
          <w:rFonts w:ascii="宋体" w:hAnsi="宋体" w:hint="eastAsia"/>
          <w:szCs w:val="21"/>
        </w:rPr>
        <w:t>提交企业确认</w:t>
      </w:r>
      <w:r>
        <w:rPr>
          <w:rFonts w:ascii="宋体" w:hAnsi="宋体"/>
          <w:szCs w:val="21"/>
        </w:rPr>
        <w:t>-企业网上确认-住建委网上</w:t>
      </w:r>
      <w:r>
        <w:rPr>
          <w:rFonts w:ascii="宋体" w:hAnsi="宋体" w:hint="eastAsia"/>
          <w:szCs w:val="21"/>
        </w:rPr>
        <w:t>审批</w:t>
      </w:r>
      <w:r w:rsidR="00636278">
        <w:rPr>
          <w:rFonts w:ascii="宋体" w:hAnsi="宋体"/>
          <w:szCs w:val="21"/>
        </w:rPr>
        <w:t>（咨询电话55598091）</w:t>
      </w:r>
    </w:p>
    <w:p w:rsidR="00564B5B" w:rsidRDefault="00564B5B">
      <w:pPr>
        <w:widowControl/>
        <w:adjustRightInd/>
        <w:spacing w:line="240" w:lineRule="auto"/>
        <w:jc w:val="left"/>
        <w:textAlignment w:val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page"/>
      </w:r>
    </w:p>
    <w:p w:rsidR="0087752B" w:rsidRDefault="001543FB" w:rsidP="00564B5B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  <w:bookmarkStart w:id="1" w:name="_GoBack"/>
      <w:r>
        <w:rPr>
          <w:rFonts w:ascii="宋体" w:hAnsi="宋体" w:hint="eastAsia"/>
          <w:b/>
          <w:kern w:val="2"/>
          <w:sz w:val="32"/>
          <w:szCs w:val="32"/>
        </w:rPr>
        <w:lastRenderedPageBreak/>
        <w:t>企业</w:t>
      </w:r>
      <w:bookmarkEnd w:id="1"/>
      <w:r w:rsidR="00564B5B" w:rsidRPr="00564B5B">
        <w:rPr>
          <w:rFonts w:ascii="宋体" w:hAnsi="宋体" w:hint="eastAsia"/>
          <w:b/>
          <w:kern w:val="2"/>
          <w:sz w:val="32"/>
          <w:szCs w:val="32"/>
        </w:rPr>
        <w:t>年度安全生产教育培训记录</w:t>
      </w:r>
    </w:p>
    <w:tbl>
      <w:tblPr>
        <w:tblpPr w:leftFromText="180" w:rightFromText="180" w:vertAnchor="text" w:tblpX="-2" w:tblpY="1"/>
        <w:tblOverlap w:val="never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4"/>
        <w:gridCol w:w="721"/>
        <w:gridCol w:w="1240"/>
        <w:gridCol w:w="1088"/>
        <w:gridCol w:w="2801"/>
        <w:gridCol w:w="1109"/>
        <w:gridCol w:w="2234"/>
      </w:tblGrid>
      <w:tr w:rsidR="00564B5B" w:rsidTr="00E34515">
        <w:trPr>
          <w:cantSplit/>
          <w:trHeight w:val="495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564B5B" w:rsidRDefault="00564B5B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姓名</w:t>
            </w:r>
          </w:p>
        </w:tc>
        <w:tc>
          <w:tcPr>
            <w:tcW w:w="636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B5B" w:rsidRDefault="00A51302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Pr="00B92E22">
              <w:rPr>
                <w:rFonts w:ascii="宋体" w:hAnsi="宋体"/>
                <w:snapToGrid w:val="0"/>
                <w:szCs w:val="21"/>
              </w:rPr>
              <w:t>WorkerName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B5B" w:rsidRDefault="00564B5B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操作类别</w:t>
            </w:r>
          </w:p>
        </w:tc>
        <w:tc>
          <w:tcPr>
            <w:tcW w:w="143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B5B" w:rsidRDefault="00A51302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Pr="00B92E22">
              <w:rPr>
                <w:rFonts w:ascii="宋体" w:hAnsi="宋体"/>
                <w:snapToGrid w:val="0"/>
                <w:szCs w:val="21"/>
              </w:rPr>
              <w:t>PostID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B5B" w:rsidRDefault="00564B5B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证书编号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64B5B" w:rsidRDefault="00A51302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Pr="00B92E22">
              <w:rPr>
                <w:rFonts w:ascii="宋体" w:hAnsi="宋体"/>
                <w:snapToGrid w:val="0"/>
                <w:szCs w:val="21"/>
              </w:rPr>
              <w:t>CertificateCode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</w:tr>
      <w:tr w:rsidR="00564B5B" w:rsidTr="00E34515">
        <w:trPr>
          <w:cantSplit/>
          <w:trHeight w:val="656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64B5B" w:rsidRDefault="00564B5B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现聘用企业</w:t>
            </w:r>
          </w:p>
        </w:tc>
        <w:tc>
          <w:tcPr>
            <w:tcW w:w="2631" w:type="pct"/>
            <w:gridSpan w:val="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564B5B" w:rsidRDefault="00A51302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</w:t>
            </w:r>
            <w:r w:rsidRPr="00B92E22">
              <w:rPr>
                <w:rFonts w:ascii="宋体" w:hAnsi="宋体"/>
                <w:snapToGrid w:val="0"/>
                <w:szCs w:val="21"/>
              </w:rPr>
              <w:t>UnitName</w:t>
            </w:r>
            <w:r>
              <w:rPr>
                <w:rFonts w:ascii="宋体" w:hAnsi="宋体"/>
                <w:snapToGrid w:val="0"/>
                <w:szCs w:val="21"/>
              </w:rPr>
              <w:t>$}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564B5B" w:rsidRDefault="00564B5B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证书有效期</w:t>
            </w:r>
          </w:p>
          <w:p w:rsidR="00564B5B" w:rsidRDefault="00564B5B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截止日期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:rsidR="00564B5B" w:rsidRDefault="00A51302" w:rsidP="00E34515">
            <w:pPr>
              <w:snapToGrid w:val="0"/>
              <w:ind w:rightChars="-26" w:right="-55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{$ValidDate$}</w:t>
            </w:r>
          </w:p>
        </w:tc>
      </w:tr>
      <w:tr w:rsidR="00564B5B" w:rsidTr="00E34515">
        <w:trPr>
          <w:cantSplit/>
          <w:trHeight w:val="412"/>
        </w:trPr>
        <w:tc>
          <w:tcPr>
            <w:tcW w:w="5000" w:type="pct"/>
            <w:gridSpan w:val="7"/>
            <w:tcBorders>
              <w:left w:val="single" w:sz="2" w:space="0" w:color="auto"/>
              <w:bottom w:val="single" w:sz="2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a6"/>
              <w:tblW w:w="9776" w:type="dxa"/>
              <w:tblBorders>
                <w:top w:val="none" w:sz="0" w:space="0" w:color="auto"/>
                <w:bottom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573"/>
              <w:gridCol w:w="1378"/>
              <w:gridCol w:w="3402"/>
              <w:gridCol w:w="599"/>
              <w:gridCol w:w="2661"/>
              <w:gridCol w:w="709"/>
            </w:tblGrid>
            <w:tr w:rsidR="00F450B2" w:rsidTr="00B71950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="9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序号</w:t>
                  </w:r>
                </w:p>
              </w:tc>
              <w:tc>
                <w:tcPr>
                  <w:tcW w:w="573" w:type="dxa"/>
                  <w:vAlign w:val="center"/>
                </w:tcPr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="9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年度</w:t>
                  </w:r>
                </w:p>
              </w:tc>
              <w:tc>
                <w:tcPr>
                  <w:tcW w:w="1378" w:type="dxa"/>
                  <w:vAlign w:val="center"/>
                </w:tcPr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时间</w:t>
                  </w:r>
                </w:p>
              </w:tc>
              <w:tc>
                <w:tcPr>
                  <w:tcW w:w="3402" w:type="dxa"/>
                  <w:vAlign w:val="center"/>
                </w:tcPr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23" w:right="48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培训内容</w:t>
                  </w:r>
                </w:p>
              </w:tc>
              <w:tc>
                <w:tcPr>
                  <w:tcW w:w="599" w:type="dxa"/>
                  <w:vAlign w:val="center"/>
                </w:tcPr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培训</w:t>
                  </w:r>
                </w:p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方式</w:t>
                  </w:r>
                </w:p>
              </w:tc>
              <w:tc>
                <w:tcPr>
                  <w:tcW w:w="2661" w:type="dxa"/>
                  <w:vAlign w:val="center"/>
                </w:tcPr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培训单位</w:t>
                  </w:r>
                </w:p>
              </w:tc>
              <w:tc>
                <w:tcPr>
                  <w:tcW w:w="709" w:type="dxa"/>
                  <w:vAlign w:val="center"/>
                </w:tcPr>
                <w:p w:rsidR="00F450B2" w:rsidRDefault="00F450B2" w:rsidP="00E34515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仿宋_GB2312" w:eastAsia="仿宋_GB2312" w:hAnsi="等线" w:cs="等线"/>
                      <w:snapToGrid w:val="0"/>
                      <w:szCs w:val="21"/>
                    </w:rPr>
                  </w:pPr>
                  <w:r>
                    <w:rPr>
                      <w:rFonts w:ascii="仿宋_GB2312" w:eastAsia="仿宋_GB2312" w:hAnsi="等线" w:cs="等线" w:hint="eastAsia"/>
                      <w:snapToGrid w:val="0"/>
                      <w:szCs w:val="21"/>
                    </w:rPr>
                    <w:t>学时</w:t>
                  </w:r>
                </w:p>
              </w:tc>
            </w:tr>
          </w:tbl>
          <w:p w:rsidR="00564B5B" w:rsidRDefault="00564B5B" w:rsidP="00E34515">
            <w:pPr>
              <w:autoSpaceDE w:val="0"/>
              <w:autoSpaceDN w:val="0"/>
              <w:spacing w:line="240" w:lineRule="atLeast"/>
              <w:jc w:val="center"/>
              <w:textAlignment w:val="auto"/>
              <w:rPr>
                <w:rFonts w:ascii="仿宋_GB2312" w:eastAsia="仿宋_GB2312" w:hAnsi="等线" w:cs="等线"/>
                <w:snapToGrid w:val="0"/>
                <w:szCs w:val="21"/>
              </w:rPr>
            </w:pPr>
          </w:p>
        </w:tc>
      </w:tr>
      <w:tr w:rsidR="00224728" w:rsidTr="00E34515">
        <w:trPr>
          <w:cantSplit/>
          <w:trHeight w:val="483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24728" w:rsidRDefault="00224728" w:rsidP="00E34515">
            <w:pPr>
              <w:snapToGrid w:val="0"/>
              <w:spacing w:line="240" w:lineRule="atLeast"/>
              <w:ind w:right="9"/>
              <w:jc w:val="center"/>
              <w:rPr>
                <w:rFonts w:ascii="仿宋_GB2312" w:eastAsia="仿宋_GB2312" w:hAnsi="等线" w:cs="等线"/>
                <w:snapToGrid w:val="0"/>
                <w:szCs w:val="21"/>
              </w:rPr>
            </w:pPr>
            <w:r w:rsidRPr="007932EF">
              <w:rPr>
                <w:rFonts w:ascii="仿宋_GB2312" w:eastAsia="仿宋_GB2312" w:hAnsi="等线" w:cs="等线" w:hint="eastAsia"/>
                <w:snapToGrid w:val="0"/>
                <w:szCs w:val="21"/>
              </w:rPr>
              <w:t>合计：</w:t>
            </w:r>
            <w:r w:rsidR="000C461F" w:rsidRPr="000C461F">
              <w:rPr>
                <w:rFonts w:ascii="仿宋_GB2312" w:eastAsia="仿宋_GB2312" w:hAnsi="等线" w:cs="等线"/>
                <w:snapToGrid w:val="0"/>
                <w:szCs w:val="21"/>
                <w:u w:val="single"/>
              </w:rPr>
              <w:t xml:space="preserve"> {$SumPeriod$} </w:t>
            </w:r>
            <w:r w:rsidRPr="007932EF">
              <w:rPr>
                <w:rFonts w:ascii="仿宋_GB2312" w:eastAsia="仿宋_GB2312" w:hAnsi="等线" w:cs="等线" w:hint="eastAsia"/>
                <w:snapToGrid w:val="0"/>
                <w:szCs w:val="21"/>
              </w:rPr>
              <w:t>学时</w:t>
            </w:r>
          </w:p>
        </w:tc>
      </w:tr>
      <w:tr w:rsidR="00564B5B" w:rsidTr="00E34515">
        <w:trPr>
          <w:cantSplit/>
          <w:trHeight w:val="4072"/>
        </w:trPr>
        <w:tc>
          <w:tcPr>
            <w:tcW w:w="284" w:type="pct"/>
            <w:tcBorders>
              <w:right w:val="single" w:sz="4" w:space="0" w:color="auto"/>
            </w:tcBorders>
            <w:vAlign w:val="center"/>
          </w:tcPr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申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请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人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及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现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聘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用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企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业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承</w:t>
            </w:r>
          </w:p>
          <w:p w:rsidR="00564B5B" w:rsidRDefault="00564B5B" w:rsidP="00E34515">
            <w:pPr>
              <w:snapToGrid w:val="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>诺</w:t>
            </w:r>
          </w:p>
        </w:tc>
        <w:tc>
          <w:tcPr>
            <w:tcW w:w="4716" w:type="pct"/>
            <w:gridSpan w:val="6"/>
            <w:tcBorders>
              <w:left w:val="single" w:sz="4" w:space="0" w:color="auto"/>
            </w:tcBorders>
            <w:vAlign w:val="center"/>
          </w:tcPr>
          <w:p w:rsidR="00564B5B" w:rsidRDefault="00564B5B" w:rsidP="00E34515">
            <w:pPr>
              <w:snapToGrid w:val="0"/>
              <w:ind w:firstLineChars="200" w:firstLine="420"/>
              <w:jc w:val="left"/>
              <w:rPr>
                <w:rFonts w:ascii="仿宋_GB2312" w:eastAsia="仿宋_GB2312" w:hAnsi="等线" w:cs="等线"/>
                <w:snapToGrid w:val="0"/>
                <w:szCs w:val="21"/>
              </w:rPr>
            </w:pPr>
          </w:p>
          <w:p w:rsidR="00564B5B" w:rsidRDefault="00564B5B" w:rsidP="00E34515">
            <w:pPr>
              <w:snapToGrid w:val="0"/>
              <w:ind w:firstLineChars="200" w:firstLine="420"/>
              <w:jc w:val="left"/>
              <w:rPr>
                <w:rFonts w:ascii="仿宋_GB2312" w:eastAsia="仿宋_GB2312" w:hAnsi="等线" w:cs="等线"/>
                <w:snapToGrid w:val="0"/>
                <w:szCs w:val="21"/>
              </w:rPr>
            </w:pPr>
          </w:p>
          <w:p w:rsidR="00564B5B" w:rsidRDefault="001543FB" w:rsidP="00E34515">
            <w:pPr>
              <w:snapToGrid w:val="0"/>
              <w:ind w:firstLineChars="200" w:firstLine="420"/>
              <w:jc w:val="left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本人已按规定完成企业年度安全生产教育培训，所填写信息均真实、合法、有效，如有虚假愿承担由此产生的一切法律后果</w:t>
            </w:r>
            <w:r w:rsidR="00564B5B">
              <w:rPr>
                <w:rFonts w:ascii="仿宋_GB2312" w:eastAsia="仿宋_GB2312" w:hAnsi="等线" w:cs="等线" w:hint="eastAsia"/>
                <w:snapToGrid w:val="0"/>
                <w:szCs w:val="21"/>
              </w:rPr>
              <w:t>。</w:t>
            </w:r>
          </w:p>
          <w:p w:rsidR="00564B5B" w:rsidRDefault="00564B5B" w:rsidP="00E34515">
            <w:pPr>
              <w:snapToGrid w:val="0"/>
              <w:ind w:firstLineChars="200" w:firstLine="420"/>
              <w:jc w:val="center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 xml:space="preserve">                                                 </w:t>
            </w:r>
          </w:p>
          <w:p w:rsidR="00564B5B" w:rsidRDefault="00564B5B" w:rsidP="00E34515">
            <w:pPr>
              <w:snapToGrid w:val="0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 xml:space="preserve"> </w:t>
            </w:r>
            <w:r>
              <w:rPr>
                <w:rFonts w:ascii="仿宋_GB2312" w:eastAsia="仿宋_GB2312" w:hAnsi="等线" w:cs="等线"/>
                <w:szCs w:val="21"/>
              </w:rPr>
              <w:t xml:space="preserve">                        </w:t>
            </w:r>
            <w:r>
              <w:rPr>
                <w:rFonts w:ascii="仿宋_GB2312" w:eastAsia="仿宋_GB2312" w:hAnsi="等线" w:cs="等线" w:hint="eastAsia"/>
                <w:szCs w:val="21"/>
              </w:rPr>
              <w:t xml:space="preserve">            </w:t>
            </w:r>
            <w:r>
              <w:rPr>
                <w:rFonts w:ascii="仿宋_GB2312" w:eastAsia="仿宋_GB2312" w:hAnsi="等线" w:cs="等线"/>
                <w:szCs w:val="21"/>
              </w:rPr>
              <w:t xml:space="preserve">         </w:t>
            </w:r>
            <w:r>
              <w:rPr>
                <w:rFonts w:ascii="仿宋_GB2312" w:eastAsia="仿宋_GB2312" w:hAnsi="等线" w:cs="等线" w:hint="eastAsia"/>
                <w:szCs w:val="21"/>
              </w:rPr>
              <w:t xml:space="preserve">承诺人（签字）：                                </w:t>
            </w:r>
          </w:p>
          <w:p w:rsidR="00564B5B" w:rsidRDefault="00564B5B" w:rsidP="00E34515">
            <w:pPr>
              <w:snapToGrid w:val="0"/>
              <w:rPr>
                <w:rFonts w:ascii="仿宋_GB2312" w:eastAsia="仿宋_GB2312" w:hAnsi="等线" w:cs="等线"/>
                <w:snapToGrid w:val="0"/>
                <w:szCs w:val="21"/>
              </w:rPr>
            </w:pP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 xml:space="preserve">                                                             年   月   日  </w:t>
            </w:r>
          </w:p>
          <w:p w:rsidR="00564B5B" w:rsidRDefault="00564B5B" w:rsidP="00E34515">
            <w:pPr>
              <w:snapToGrid w:val="0"/>
              <w:ind w:firstLineChars="200" w:firstLine="420"/>
              <w:rPr>
                <w:rFonts w:ascii="仿宋_GB2312" w:eastAsia="仿宋_GB2312" w:hAnsi="等线" w:cs="等线"/>
                <w:snapToGrid w:val="0"/>
                <w:szCs w:val="21"/>
              </w:rPr>
            </w:pPr>
          </w:p>
          <w:p w:rsidR="00564B5B" w:rsidRDefault="001543FB" w:rsidP="00E34515">
            <w:pPr>
              <w:snapToGrid w:val="0"/>
              <w:ind w:firstLineChars="200" w:firstLine="420"/>
              <w:rPr>
                <w:rFonts w:ascii="仿宋_GB2312" w:eastAsia="仿宋_GB2312" w:hAnsi="等线" w:cs="等线"/>
                <w:szCs w:val="21"/>
              </w:rPr>
            </w:pPr>
            <w:r w:rsidRPr="00561290">
              <w:rPr>
                <w:rFonts w:ascii="仿宋_GB2312" w:eastAsia="仿宋_GB2312" w:hAnsi="等线" w:cs="等线" w:hint="eastAsia"/>
                <w:snapToGrid w:val="0"/>
                <w:szCs w:val="21"/>
              </w:rPr>
              <w:t>本企业已按规定完成对承诺人的年度安全生产教育和培训工作，培训考核合格,相关资料已存档备查，如有虚假愿承担由此产生的一切法律后果</w:t>
            </w:r>
            <w:r w:rsidR="00564B5B">
              <w:rPr>
                <w:rFonts w:ascii="仿宋_GB2312" w:eastAsia="仿宋_GB2312" w:hAnsi="等线" w:cs="等线" w:hint="eastAsia"/>
                <w:snapToGrid w:val="0"/>
                <w:szCs w:val="21"/>
              </w:rPr>
              <w:t>。</w:t>
            </w:r>
            <w:r w:rsidR="00564B5B">
              <w:rPr>
                <w:rFonts w:ascii="仿宋_GB2312" w:eastAsia="仿宋_GB2312" w:hAnsi="等线" w:cs="等线" w:hint="eastAsia"/>
                <w:szCs w:val="21"/>
              </w:rPr>
              <w:t xml:space="preserve">                         </w:t>
            </w:r>
          </w:p>
          <w:p w:rsidR="00564B5B" w:rsidRDefault="00564B5B" w:rsidP="00E34515">
            <w:pPr>
              <w:snapToGrid w:val="0"/>
              <w:ind w:firstLineChars="200" w:firstLine="420"/>
              <w:rPr>
                <w:rFonts w:ascii="仿宋_GB2312" w:eastAsia="仿宋_GB2312" w:hAnsi="等线" w:cs="等线"/>
                <w:szCs w:val="21"/>
              </w:rPr>
            </w:pPr>
          </w:p>
          <w:p w:rsidR="00564B5B" w:rsidRDefault="00564B5B" w:rsidP="00E34515">
            <w:pPr>
              <w:snapToGrid w:val="0"/>
              <w:ind w:firstLineChars="100" w:firstLine="210"/>
              <w:jc w:val="left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 xml:space="preserve">                                            </w:t>
            </w:r>
            <w:r>
              <w:rPr>
                <w:rFonts w:ascii="仿宋_GB2312" w:eastAsia="仿宋_GB2312" w:hAnsi="等线" w:cs="等线"/>
                <w:szCs w:val="21"/>
              </w:rPr>
              <w:t xml:space="preserve">  </w:t>
            </w:r>
            <w:r>
              <w:rPr>
                <w:rFonts w:ascii="仿宋_GB2312" w:eastAsia="仿宋_GB2312" w:hAnsi="等线" w:cs="等线" w:hint="eastAsia"/>
                <w:szCs w:val="21"/>
              </w:rPr>
              <w:t xml:space="preserve">（企业公章）  </w:t>
            </w:r>
          </w:p>
          <w:p w:rsidR="00564B5B" w:rsidRDefault="00564B5B" w:rsidP="00E34515">
            <w:pPr>
              <w:snapToGrid w:val="0"/>
              <w:ind w:firstLineChars="100" w:firstLine="210"/>
              <w:jc w:val="left"/>
              <w:rPr>
                <w:rFonts w:ascii="仿宋_GB2312" w:eastAsia="仿宋_GB2312" w:hAnsi="等线" w:cs="等线"/>
                <w:szCs w:val="21"/>
              </w:rPr>
            </w:pPr>
            <w:r>
              <w:rPr>
                <w:rFonts w:ascii="仿宋_GB2312" w:eastAsia="仿宋_GB2312" w:hAnsi="等线" w:cs="等线" w:hint="eastAsia"/>
                <w:szCs w:val="21"/>
              </w:rPr>
              <w:t xml:space="preserve">                                                           </w:t>
            </w:r>
            <w:r>
              <w:rPr>
                <w:rFonts w:ascii="仿宋_GB2312" w:eastAsia="仿宋_GB2312" w:hAnsi="等线" w:cs="等线" w:hint="eastAsia"/>
                <w:snapToGrid w:val="0"/>
                <w:szCs w:val="21"/>
              </w:rPr>
              <w:t>年   月   日</w:t>
            </w:r>
            <w:r>
              <w:rPr>
                <w:rFonts w:ascii="仿宋_GB2312" w:eastAsia="仿宋_GB2312" w:hAnsi="等线" w:cs="等线" w:hint="eastAsia"/>
                <w:szCs w:val="21"/>
              </w:rPr>
              <w:t xml:space="preserve">  </w:t>
            </w:r>
          </w:p>
        </w:tc>
      </w:tr>
    </w:tbl>
    <w:p w:rsidR="00564B5B" w:rsidRPr="00564B5B" w:rsidRDefault="00564B5B" w:rsidP="00564B5B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</w:p>
    <w:sectPr w:rsidR="00564B5B" w:rsidRPr="00564B5B" w:rsidSect="00864EF6">
      <w:pgSz w:w="11907" w:h="16840"/>
      <w:pgMar w:top="1304" w:right="1077" w:bottom="851" w:left="1077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DEC" w:rsidRDefault="002D5DEC" w:rsidP="0037667B">
      <w:pPr>
        <w:spacing w:line="240" w:lineRule="auto"/>
      </w:pPr>
      <w:r>
        <w:separator/>
      </w:r>
    </w:p>
  </w:endnote>
  <w:endnote w:type="continuationSeparator" w:id="0">
    <w:p w:rsidR="002D5DEC" w:rsidRDefault="002D5DEC" w:rsidP="003766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DEC" w:rsidRDefault="002D5DEC" w:rsidP="0037667B">
      <w:pPr>
        <w:spacing w:line="240" w:lineRule="auto"/>
      </w:pPr>
      <w:r>
        <w:separator/>
      </w:r>
    </w:p>
  </w:footnote>
  <w:footnote w:type="continuationSeparator" w:id="0">
    <w:p w:rsidR="002D5DEC" w:rsidRDefault="002D5DEC" w:rsidP="003766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8666F2"/>
    <w:multiLevelType w:val="hybridMultilevel"/>
    <w:tmpl w:val="E78EC796"/>
    <w:lvl w:ilvl="0" w:tplc="6FCE91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062E"/>
    <w:rsid w:val="0008022E"/>
    <w:rsid w:val="000A2B79"/>
    <w:rsid w:val="000C194C"/>
    <w:rsid w:val="000C461F"/>
    <w:rsid w:val="000F332E"/>
    <w:rsid w:val="001454A4"/>
    <w:rsid w:val="0015057D"/>
    <w:rsid w:val="001543FB"/>
    <w:rsid w:val="001631B7"/>
    <w:rsid w:val="00166079"/>
    <w:rsid w:val="0017274E"/>
    <w:rsid w:val="00172A27"/>
    <w:rsid w:val="001C2280"/>
    <w:rsid w:val="001D3C58"/>
    <w:rsid w:val="00224728"/>
    <w:rsid w:val="00243C53"/>
    <w:rsid w:val="00285E96"/>
    <w:rsid w:val="002D5DEC"/>
    <w:rsid w:val="003313F6"/>
    <w:rsid w:val="00333C53"/>
    <w:rsid w:val="003469B6"/>
    <w:rsid w:val="003602B4"/>
    <w:rsid w:val="0037667B"/>
    <w:rsid w:val="003A0DCD"/>
    <w:rsid w:val="003C198C"/>
    <w:rsid w:val="003D754C"/>
    <w:rsid w:val="003E3480"/>
    <w:rsid w:val="003E6203"/>
    <w:rsid w:val="00493FE3"/>
    <w:rsid w:val="004A2ED9"/>
    <w:rsid w:val="004D7294"/>
    <w:rsid w:val="005161CB"/>
    <w:rsid w:val="005344EF"/>
    <w:rsid w:val="005515DB"/>
    <w:rsid w:val="00564B5B"/>
    <w:rsid w:val="00571921"/>
    <w:rsid w:val="00574B5E"/>
    <w:rsid w:val="00636278"/>
    <w:rsid w:val="0064050F"/>
    <w:rsid w:val="00667A34"/>
    <w:rsid w:val="006E0450"/>
    <w:rsid w:val="00716607"/>
    <w:rsid w:val="007561D1"/>
    <w:rsid w:val="00775C80"/>
    <w:rsid w:val="007827EA"/>
    <w:rsid w:val="007932EF"/>
    <w:rsid w:val="007E3AC1"/>
    <w:rsid w:val="007E3B84"/>
    <w:rsid w:val="008245CA"/>
    <w:rsid w:val="00845EBD"/>
    <w:rsid w:val="008558A7"/>
    <w:rsid w:val="00856C1E"/>
    <w:rsid w:val="00864EF6"/>
    <w:rsid w:val="0087025F"/>
    <w:rsid w:val="0087752B"/>
    <w:rsid w:val="00886EC5"/>
    <w:rsid w:val="008956D0"/>
    <w:rsid w:val="008A20D9"/>
    <w:rsid w:val="00913D76"/>
    <w:rsid w:val="009239FC"/>
    <w:rsid w:val="009326B3"/>
    <w:rsid w:val="0094560E"/>
    <w:rsid w:val="0095145E"/>
    <w:rsid w:val="00951513"/>
    <w:rsid w:val="00963492"/>
    <w:rsid w:val="009A345A"/>
    <w:rsid w:val="009D49F6"/>
    <w:rsid w:val="009E0278"/>
    <w:rsid w:val="00A018C2"/>
    <w:rsid w:val="00A043D8"/>
    <w:rsid w:val="00A20595"/>
    <w:rsid w:val="00A237E1"/>
    <w:rsid w:val="00A31A70"/>
    <w:rsid w:val="00A42D01"/>
    <w:rsid w:val="00A51302"/>
    <w:rsid w:val="00A963EE"/>
    <w:rsid w:val="00AC0C9D"/>
    <w:rsid w:val="00AF60F4"/>
    <w:rsid w:val="00B00EF1"/>
    <w:rsid w:val="00B27FE5"/>
    <w:rsid w:val="00B55224"/>
    <w:rsid w:val="00B62E93"/>
    <w:rsid w:val="00B71950"/>
    <w:rsid w:val="00B92E22"/>
    <w:rsid w:val="00C24C36"/>
    <w:rsid w:val="00C47AD0"/>
    <w:rsid w:val="00C76C19"/>
    <w:rsid w:val="00D14878"/>
    <w:rsid w:val="00D548D4"/>
    <w:rsid w:val="00D54AB2"/>
    <w:rsid w:val="00D564A9"/>
    <w:rsid w:val="00D742A6"/>
    <w:rsid w:val="00D757E6"/>
    <w:rsid w:val="00DB7FA1"/>
    <w:rsid w:val="00DC39C0"/>
    <w:rsid w:val="00DD2FCD"/>
    <w:rsid w:val="00E34515"/>
    <w:rsid w:val="00EA7CA1"/>
    <w:rsid w:val="00EB389F"/>
    <w:rsid w:val="00F129E3"/>
    <w:rsid w:val="00F43B1C"/>
    <w:rsid w:val="00F450B2"/>
    <w:rsid w:val="00F46EA6"/>
    <w:rsid w:val="00FF0A78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99FE3C4-4B64-4D83-87CB-CBA6679F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886EC5"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rsid w:val="00886EC5"/>
    <w:rPr>
      <w:sz w:val="18"/>
      <w:szCs w:val="18"/>
    </w:rPr>
  </w:style>
  <w:style w:type="character" w:customStyle="1" w:styleId="Char0">
    <w:name w:val="页眉 Char"/>
    <w:link w:val="a4"/>
    <w:rsid w:val="00886EC5"/>
    <w:rPr>
      <w:sz w:val="18"/>
      <w:szCs w:val="18"/>
    </w:rPr>
  </w:style>
  <w:style w:type="paragraph" w:styleId="a3">
    <w:name w:val="footer"/>
    <w:basedOn w:val="a"/>
    <w:link w:val="Char"/>
    <w:rsid w:val="00886EC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Balloon Text"/>
    <w:basedOn w:val="a"/>
    <w:rsid w:val="00886EC5"/>
    <w:rPr>
      <w:sz w:val="18"/>
      <w:szCs w:val="18"/>
    </w:rPr>
  </w:style>
  <w:style w:type="paragraph" w:styleId="a4">
    <w:name w:val="header"/>
    <w:basedOn w:val="a"/>
    <w:link w:val="Char0"/>
    <w:rsid w:val="00886E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a6">
    <w:name w:val="Table Grid"/>
    <w:basedOn w:val="a1"/>
    <w:rsid w:val="00564B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&#20154;&#21592;&#32771;&#21153;&#19982;&#32771;&#35777;&#31649;&#29702;\SourceCode\StaffWeb\Template\&#25253;&#21517;&#3492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报名表.dot</Template>
  <TotalTime>73</TotalTime>
  <Pages>2</Pages>
  <Words>264</Words>
  <Characters>1505</Characters>
  <Application>Microsoft Office Word</Application>
  <DocSecurity>0</DocSecurity>
  <Lines>12</Lines>
  <Paragraphs>3</Paragraphs>
  <ScaleCrop>false</ScaleCrop>
  <Company>考核办</Company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北京市建筑企业劳动力管理员岗位资格考核登记表</dc:title>
  <dc:subject/>
  <dc:creator>Cheng</dc:creator>
  <cp:keywords/>
  <dc:description/>
  <cp:lastModifiedBy>XiaZaiMa.COM</cp:lastModifiedBy>
  <cp:revision>14</cp:revision>
  <cp:lastPrinted>2010-09-16T01:59:00Z</cp:lastPrinted>
  <dcterms:created xsi:type="dcterms:W3CDTF">2023-08-18T05:30:00Z</dcterms:created>
  <dcterms:modified xsi:type="dcterms:W3CDTF">2025-05-14T03:44:00Z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