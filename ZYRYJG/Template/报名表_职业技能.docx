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526"/>
        <w:tblW w:w="0" w:type="auto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"/>
        <w:gridCol w:w="794"/>
        <w:gridCol w:w="1700"/>
        <w:gridCol w:w="35"/>
        <w:gridCol w:w="697"/>
        <w:gridCol w:w="1006"/>
        <w:gridCol w:w="1281"/>
        <w:gridCol w:w="1725"/>
        <w:gridCol w:w="1671"/>
      </w:tblGrid>
      <w:tr w:rsidR="00000000">
        <w:trPr>
          <w:trHeight w:val="340"/>
        </w:trPr>
        <w:tc>
          <w:tcPr>
            <w:tcW w:w="3233" w:type="dxa"/>
            <w:gridSpan w:val="3"/>
            <w:tcMar>
              <w:bottom w:w="57" w:type="dxa"/>
            </w:tcMar>
            <w:vAlign w:val="bottom"/>
          </w:tcPr>
          <w:p w:rsidR="00000000" w:rsidRDefault="00B35A96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报名时间：</w:t>
            </w: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SignUpDate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415" w:type="dxa"/>
            <w:gridSpan w:val="6"/>
            <w:tcBorders>
              <w:left w:val="nil"/>
            </w:tcBorders>
            <w:tcMar>
              <w:bottom w:w="57" w:type="dxa"/>
            </w:tcMar>
            <w:vAlign w:val="bottom"/>
          </w:tcPr>
          <w:p w:rsidR="00000000" w:rsidRDefault="00B35A9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报名批号：</w:t>
            </w: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zCs w:val="21"/>
              </w:rPr>
              <w:t>SignUpCode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000000" w:rsidTr="003B327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67"/>
        </w:trPr>
        <w:tc>
          <w:tcPr>
            <w:tcW w:w="1533" w:type="dxa"/>
            <w:gridSpan w:val="2"/>
            <w:tcBorders>
              <w:lef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0"/>
                <w:szCs w:val="21"/>
              </w:rPr>
              <w:t>姓</w:t>
            </w:r>
            <w:r>
              <w:rPr>
                <w:rFonts w:ascii="宋体" w:hAnsi="宋体"/>
                <w:snapToGrid w:val="0"/>
                <w:spacing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snapToGrid w:val="0"/>
                <w:spacing w:val="20"/>
                <w:szCs w:val="21"/>
              </w:rPr>
              <w:t>名</w:t>
            </w:r>
          </w:p>
        </w:tc>
        <w:tc>
          <w:tcPr>
            <w:tcW w:w="1735" w:type="dxa"/>
            <w:gridSpan w:val="2"/>
            <w:tcBorders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napToGrid w:val="0"/>
                <w:szCs w:val="21"/>
              </w:rPr>
              <w:t>WorkerName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9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性别</w:t>
            </w:r>
          </w:p>
        </w:tc>
        <w:tc>
          <w:tcPr>
            <w:tcW w:w="1006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>
              <w:rPr>
                <w:rFonts w:ascii="宋体" w:hAnsi="宋体"/>
                <w:snapToGrid w:val="0"/>
                <w:szCs w:val="21"/>
              </w:rPr>
              <w:t>S_S</w:t>
            </w:r>
            <w:r>
              <w:rPr>
                <w:rFonts w:ascii="宋体" w:hAnsi="宋体" w:hint="eastAsia"/>
                <w:snapToGrid w:val="0"/>
                <w:szCs w:val="21"/>
              </w:rPr>
              <w:t>EX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年</w:t>
            </w:r>
            <w:r>
              <w:rPr>
                <w:rFonts w:ascii="宋体" w:hAnsi="宋体" w:hint="eastAsia"/>
                <w:snapToGrid w:val="0"/>
                <w:szCs w:val="21"/>
              </w:rPr>
              <w:t xml:space="preserve">  </w:t>
            </w:r>
            <w:r>
              <w:rPr>
                <w:rFonts w:ascii="宋体" w:hAnsi="宋体" w:hint="eastAsia"/>
                <w:snapToGrid w:val="0"/>
                <w:szCs w:val="21"/>
              </w:rPr>
              <w:t>龄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>
              <w:rPr>
                <w:rFonts w:ascii="宋体" w:hAnsi="宋体"/>
                <w:snapToGrid w:val="0"/>
                <w:szCs w:val="21"/>
              </w:rPr>
              <w:t>Age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671" w:type="dxa"/>
            <w:vMerge w:val="restart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bookmarkStart w:id="0" w:name="photo"/>
            <w:bookmarkEnd w:id="0"/>
          </w:p>
        </w:tc>
      </w:tr>
      <w:tr w:rsidR="00000000" w:rsidTr="003B327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67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身份证号</w:t>
            </w:r>
          </w:p>
        </w:tc>
        <w:tc>
          <w:tcPr>
            <w:tcW w:w="3438" w:type="dxa"/>
            <w:gridSpan w:val="4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napToGrid w:val="0"/>
                <w:szCs w:val="21"/>
              </w:rPr>
              <w:t>CertificateCode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联系电话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{$S_PHONE$}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000000" w:rsidTr="003B327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67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申报岗位工种</w:t>
            </w:r>
          </w:p>
        </w:tc>
        <w:tc>
          <w:tcPr>
            <w:tcW w:w="343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 w:val="19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napToGrid w:val="0"/>
                <w:sz w:val="19"/>
                <w:szCs w:val="21"/>
              </w:rPr>
              <w:t>PostID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从事本岗位</w:t>
            </w:r>
          </w:p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工作的时间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napToGrid w:val="0"/>
                <w:szCs w:val="21"/>
              </w:rPr>
              <w:t>WorkStartDate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ascii="宋体" w:hAnsi="宋体"/>
                <w:snapToGrid w:val="0"/>
                <w:szCs w:val="21"/>
              </w:rPr>
              <w:t xml:space="preserve"> 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000000" w:rsidTr="003B327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67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文化程度</w:t>
            </w:r>
          </w:p>
        </w:tc>
        <w:tc>
          <w:tcPr>
            <w:tcW w:w="343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ascii="宋体" w:hAnsi="宋体"/>
                <w:snapToGrid w:val="0"/>
                <w:szCs w:val="21"/>
              </w:rPr>
              <w:t>{$S_CULTURALLEVEL$}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技术职称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>
              <w:rPr>
                <w:rFonts w:ascii="宋体" w:hAnsi="宋体"/>
                <w:snapToGrid w:val="0"/>
                <w:szCs w:val="21"/>
              </w:rPr>
              <w:t>SKILLLEVEL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000000" w:rsidTr="003B327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3082"/>
        </w:trPr>
        <w:tc>
          <w:tcPr>
            <w:tcW w:w="7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工</w:t>
            </w:r>
          </w:p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作</w:t>
            </w:r>
          </w:p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经</w:t>
            </w:r>
          </w:p>
          <w:p w:rsidR="00000000" w:rsidRDefault="00B35A96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历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  <w:bottom w:val="single" w:sz="4" w:space="0" w:color="auto"/>
            </w:tcBorders>
            <w:tcMar>
              <w:top w:w="170" w:type="dxa"/>
              <w:left w:w="170" w:type="dxa"/>
              <w:bottom w:w="170" w:type="dxa"/>
              <w:right w:w="170" w:type="dxa"/>
            </w:tcMar>
          </w:tcPr>
          <w:p w:rsidR="00000000" w:rsidRDefault="00B35A96">
            <w:pPr>
              <w:spacing w:line="240" w:lineRule="auto"/>
              <w:jc w:val="left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rFonts w:ascii="宋体" w:hAnsi="宋体"/>
                <w:snapToGrid w:val="0"/>
                <w:szCs w:val="21"/>
              </w:rPr>
              <w:t>PersonDetail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  <w:bookmarkStart w:id="1" w:name="_GoBack"/>
            <w:bookmarkEnd w:id="1"/>
          </w:p>
        </w:tc>
      </w:tr>
      <w:tr w:rsidR="00000000" w:rsidTr="00FF2B9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2182"/>
        </w:trPr>
        <w:tc>
          <w:tcPr>
            <w:tcW w:w="739" w:type="dxa"/>
            <w:tcBorders>
              <w:left w:val="single" w:sz="4" w:space="0" w:color="auto"/>
            </w:tcBorders>
          </w:tcPr>
          <w:p w:rsidR="00000000" w:rsidRDefault="00B35A96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</w:p>
          <w:p w:rsidR="00000000" w:rsidRDefault="00B35A96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申</w:t>
            </w:r>
          </w:p>
          <w:p w:rsidR="00000000" w:rsidRDefault="00B35A96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请</w:t>
            </w:r>
          </w:p>
          <w:p w:rsidR="00000000" w:rsidRDefault="00B35A96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人</w:t>
            </w:r>
          </w:p>
          <w:p w:rsidR="00000000" w:rsidRDefault="00B35A96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承</w:t>
            </w:r>
          </w:p>
          <w:p w:rsidR="00000000" w:rsidRDefault="00B35A96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诺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</w:tcBorders>
          </w:tcPr>
          <w:p w:rsidR="00000000" w:rsidRDefault="00B35A96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本人已知悉相关法律法规及规定等有关要求，现郑重承诺如下：</w:t>
            </w:r>
          </w:p>
          <w:p w:rsidR="00000000" w:rsidRDefault="00B35A96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本人在本次申报时提交的所有信息均真实、合法、有效，未隐瞒有关人员禁止行为的信息，</w:t>
            </w:r>
            <w:r>
              <w:rPr>
                <w:rFonts w:ascii="宋体" w:hAnsi="宋体" w:hint="eastAsia"/>
                <w:szCs w:val="21"/>
              </w:rPr>
              <w:t>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3B327C" w:rsidRDefault="003B327C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 w:hint="eastAsia"/>
                <w:szCs w:val="21"/>
              </w:rPr>
            </w:pPr>
          </w:p>
          <w:p w:rsidR="00000000" w:rsidRDefault="00B35A96">
            <w:pPr>
              <w:spacing w:line="300" w:lineRule="auto"/>
              <w:ind w:firstLineChars="300" w:firstLine="63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申请人（签字）：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 w:rsidTr="003B327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3256"/>
        </w:trPr>
        <w:tc>
          <w:tcPr>
            <w:tcW w:w="739" w:type="dxa"/>
            <w:tcBorders>
              <w:left w:val="single" w:sz="4" w:space="0" w:color="auto"/>
            </w:tcBorders>
            <w:vAlign w:val="center"/>
          </w:tcPr>
          <w:p w:rsidR="00000000" w:rsidRDefault="00B35A96">
            <w:pPr>
              <w:jc w:val="center"/>
              <w:rPr>
                <w:rFonts w:ascii="宋体" w:hAnsi="宋体" w:hint="eastAsia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培</w:t>
            </w:r>
            <w:proofErr w:type="gramEnd"/>
          </w:p>
          <w:p w:rsidR="00000000" w:rsidRDefault="00B35A96">
            <w:pPr>
              <w:jc w:val="center"/>
              <w:rPr>
                <w:rFonts w:ascii="宋体" w:hAnsi="宋体" w:hint="eastAsia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训</w:t>
            </w:r>
            <w:proofErr w:type="gramEnd"/>
          </w:p>
          <w:p w:rsidR="00000000" w:rsidRDefault="00B35A9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</w:t>
            </w:r>
          </w:p>
          <w:p w:rsidR="00000000" w:rsidRDefault="00B35A9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构</w:t>
            </w:r>
          </w:p>
          <w:p w:rsidR="00000000" w:rsidRDefault="00B35A9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承</w:t>
            </w:r>
          </w:p>
          <w:p w:rsidR="00000000" w:rsidRDefault="00B35A9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诺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</w:tcBorders>
            <w:vAlign w:val="center"/>
          </w:tcPr>
          <w:p w:rsidR="00000000" w:rsidRDefault="00B35A96">
            <w:pPr>
              <w:snapToGrid w:val="0"/>
              <w:spacing w:beforeLines="50" w:before="120"/>
              <w:ind w:leftChars="150" w:left="315" w:firstLineChars="39" w:firstLine="82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</w:t>
            </w:r>
            <w:r>
              <w:rPr>
                <w:rFonts w:ascii="宋体" w:hAnsi="宋体" w:hint="eastAsia"/>
                <w:snapToGrid w:val="0"/>
                <w:szCs w:val="21"/>
              </w:rPr>
              <w:t>机构</w:t>
            </w:r>
            <w:r>
              <w:rPr>
                <w:rFonts w:ascii="宋体" w:hAnsi="宋体" w:hint="eastAsia"/>
                <w:snapToGrid w:val="0"/>
                <w:szCs w:val="21"/>
              </w:rPr>
              <w:t>已知悉相关法律法规及规定等有关要求，现郑重承诺如下：</w:t>
            </w:r>
          </w:p>
          <w:p w:rsidR="00000000" w:rsidRDefault="00B35A96">
            <w:pPr>
              <w:snapToGrid w:val="0"/>
              <w:spacing w:beforeLines="50" w:before="120"/>
              <w:ind w:leftChars="50" w:left="105" w:firstLineChars="139" w:firstLine="292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一、</w:t>
            </w:r>
            <w:r>
              <w:rPr>
                <w:rFonts w:ascii="宋体" w:hAnsi="宋体" w:hint="eastAsia"/>
                <w:snapToGrid w:val="0"/>
                <w:szCs w:val="21"/>
              </w:rPr>
              <w:t>本机构已按照国家有关规定对其完成相关培训工作，培训合格</w:t>
            </w:r>
            <w:r>
              <w:rPr>
                <w:rFonts w:ascii="宋体" w:hAnsi="宋体" w:hint="eastAsia"/>
                <w:snapToGrid w:val="0"/>
                <w:szCs w:val="21"/>
              </w:rPr>
              <w:t>。</w:t>
            </w:r>
          </w:p>
          <w:p w:rsidR="00000000" w:rsidRDefault="00B35A96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二、本</w:t>
            </w:r>
            <w:r>
              <w:rPr>
                <w:rFonts w:ascii="宋体" w:hAnsi="宋体" w:hint="eastAsia"/>
                <w:snapToGrid w:val="0"/>
                <w:szCs w:val="21"/>
              </w:rPr>
              <w:t>机构</w:t>
            </w:r>
            <w:r>
              <w:rPr>
                <w:rFonts w:ascii="宋体" w:hAnsi="宋体" w:hint="eastAsia"/>
                <w:snapToGrid w:val="0"/>
                <w:szCs w:val="21"/>
              </w:rPr>
              <w:t>现已对其申报材料进行审核，符合</w:t>
            </w:r>
            <w:r>
              <w:rPr>
                <w:rFonts w:ascii="宋体" w:hAnsi="宋体" w:hint="eastAsia"/>
                <w:snapToGrid w:val="0"/>
                <w:szCs w:val="21"/>
              </w:rPr>
              <w:t>报考条件及相关</w:t>
            </w:r>
            <w:r>
              <w:rPr>
                <w:rFonts w:ascii="宋体" w:hAnsi="宋体" w:hint="eastAsia"/>
                <w:snapToGrid w:val="0"/>
                <w:szCs w:val="21"/>
              </w:rPr>
              <w:t>法定要求，同意其申报。</w:t>
            </w:r>
          </w:p>
          <w:p w:rsidR="00000000" w:rsidRDefault="00B35A96">
            <w:pPr>
              <w:snapToGrid w:val="0"/>
              <w:spacing w:beforeLines="50" w:before="120"/>
              <w:ind w:leftChars="100" w:left="210" w:firstLineChars="100" w:firstLine="21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三、本</w:t>
            </w:r>
            <w:r>
              <w:rPr>
                <w:rFonts w:ascii="宋体" w:hAnsi="宋体" w:hint="eastAsia"/>
                <w:snapToGrid w:val="0"/>
                <w:szCs w:val="21"/>
              </w:rPr>
              <w:t>机构</w:t>
            </w:r>
            <w:r>
              <w:rPr>
                <w:rFonts w:ascii="宋体" w:hAnsi="宋体" w:hint="eastAsia"/>
                <w:snapToGrid w:val="0"/>
                <w:szCs w:val="21"/>
              </w:rPr>
              <w:t>在本次申报时未隐瞒有关人员禁止行为的信息，</w:t>
            </w:r>
            <w:r>
              <w:rPr>
                <w:rFonts w:ascii="宋体" w:hAnsi="宋体" w:hint="eastAsia"/>
                <w:szCs w:val="21"/>
              </w:rPr>
              <w:t>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000000" w:rsidRDefault="00B35A96">
            <w:pPr>
              <w:snapToGrid w:val="0"/>
              <w:spacing w:beforeLines="100" w:before="240" w:line="360" w:lineRule="auto"/>
              <w:ind w:left="113" w:right="113" w:firstLineChars="300" w:firstLine="63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</w:t>
            </w: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 w:hint="eastAsia"/>
                <w:szCs w:val="21"/>
              </w:rPr>
              <w:t>培训机构盖章</w:t>
            </w:r>
            <w:r>
              <w:rPr>
                <w:rFonts w:ascii="宋体" w:hAnsi="宋体" w:hint="eastAsia"/>
                <w:szCs w:val="21"/>
              </w:rPr>
              <w:t>）</w:t>
            </w:r>
            <w:r>
              <w:rPr>
                <w:rFonts w:ascii="宋体" w:hAnsi="宋体" w:hint="eastAsia"/>
                <w:szCs w:val="21"/>
              </w:rPr>
              <w:t xml:space="preserve">      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000000" w:rsidRDefault="00B35A96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北京市住房城乡建设行业从业人员</w:t>
      </w:r>
      <w:r>
        <w:rPr>
          <w:rFonts w:ascii="宋体" w:hAnsi="宋体" w:hint="eastAsia"/>
          <w:b/>
          <w:sz w:val="32"/>
          <w:szCs w:val="32"/>
        </w:rPr>
        <w:t>考试报名表</w:t>
      </w:r>
    </w:p>
    <w:p w:rsidR="00B35A96" w:rsidRDefault="00B35A96">
      <w:pPr>
        <w:spacing w:line="240" w:lineRule="auto"/>
        <w:jc w:val="center"/>
        <w:rPr>
          <w:rFonts w:ascii="宋体" w:hAnsi="宋体"/>
          <w:szCs w:val="21"/>
        </w:rPr>
      </w:pPr>
    </w:p>
    <w:sectPr w:rsidR="00B35A96">
      <w:pgSz w:w="11907" w:h="16840"/>
      <w:pgMar w:top="1304" w:right="1077" w:bottom="1191" w:left="1077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60"/>
    <w:rsid w:val="00001E52"/>
    <w:rsid w:val="00002424"/>
    <w:rsid w:val="00006684"/>
    <w:rsid w:val="00020CDA"/>
    <w:rsid w:val="00050C0B"/>
    <w:rsid w:val="00076C4E"/>
    <w:rsid w:val="0008268C"/>
    <w:rsid w:val="000904D2"/>
    <w:rsid w:val="00091112"/>
    <w:rsid w:val="000D1C2E"/>
    <w:rsid w:val="000F0601"/>
    <w:rsid w:val="000F524C"/>
    <w:rsid w:val="0011104C"/>
    <w:rsid w:val="00114C18"/>
    <w:rsid w:val="00136E6C"/>
    <w:rsid w:val="00180B9F"/>
    <w:rsid w:val="001961CA"/>
    <w:rsid w:val="001970B3"/>
    <w:rsid w:val="001B330A"/>
    <w:rsid w:val="00202998"/>
    <w:rsid w:val="0024287F"/>
    <w:rsid w:val="00245B65"/>
    <w:rsid w:val="00252C07"/>
    <w:rsid w:val="0025743C"/>
    <w:rsid w:val="00263470"/>
    <w:rsid w:val="002904D1"/>
    <w:rsid w:val="002E2956"/>
    <w:rsid w:val="002F6810"/>
    <w:rsid w:val="003132E0"/>
    <w:rsid w:val="00315C44"/>
    <w:rsid w:val="003355F7"/>
    <w:rsid w:val="003543FB"/>
    <w:rsid w:val="00381B87"/>
    <w:rsid w:val="003978C2"/>
    <w:rsid w:val="003B1C65"/>
    <w:rsid w:val="003B327C"/>
    <w:rsid w:val="00422BBC"/>
    <w:rsid w:val="00424D6C"/>
    <w:rsid w:val="004A5AC3"/>
    <w:rsid w:val="004C333E"/>
    <w:rsid w:val="004C5EE6"/>
    <w:rsid w:val="004D6A23"/>
    <w:rsid w:val="004E1FD3"/>
    <w:rsid w:val="00582E10"/>
    <w:rsid w:val="005E1AF9"/>
    <w:rsid w:val="005F5241"/>
    <w:rsid w:val="006112ED"/>
    <w:rsid w:val="0062404E"/>
    <w:rsid w:val="006257FD"/>
    <w:rsid w:val="00630607"/>
    <w:rsid w:val="006A3AE8"/>
    <w:rsid w:val="006D084E"/>
    <w:rsid w:val="006D0D7D"/>
    <w:rsid w:val="007011E7"/>
    <w:rsid w:val="00724EBC"/>
    <w:rsid w:val="00731226"/>
    <w:rsid w:val="0074771B"/>
    <w:rsid w:val="00770A81"/>
    <w:rsid w:val="007A35AA"/>
    <w:rsid w:val="008043BF"/>
    <w:rsid w:val="00820C83"/>
    <w:rsid w:val="008412EE"/>
    <w:rsid w:val="008678A3"/>
    <w:rsid w:val="00872D3C"/>
    <w:rsid w:val="008D08E8"/>
    <w:rsid w:val="00905A6F"/>
    <w:rsid w:val="00915151"/>
    <w:rsid w:val="00964EE1"/>
    <w:rsid w:val="0096779E"/>
    <w:rsid w:val="009742F2"/>
    <w:rsid w:val="009949E3"/>
    <w:rsid w:val="009B0139"/>
    <w:rsid w:val="009C146B"/>
    <w:rsid w:val="009E1D5D"/>
    <w:rsid w:val="00A05CF5"/>
    <w:rsid w:val="00A15703"/>
    <w:rsid w:val="00A266D7"/>
    <w:rsid w:val="00A27229"/>
    <w:rsid w:val="00A3625A"/>
    <w:rsid w:val="00A43729"/>
    <w:rsid w:val="00A54769"/>
    <w:rsid w:val="00A67FE1"/>
    <w:rsid w:val="00AA6A0A"/>
    <w:rsid w:val="00AB17EB"/>
    <w:rsid w:val="00AB7A31"/>
    <w:rsid w:val="00B042E5"/>
    <w:rsid w:val="00B35A96"/>
    <w:rsid w:val="00B52D7B"/>
    <w:rsid w:val="00B5592F"/>
    <w:rsid w:val="00B61232"/>
    <w:rsid w:val="00B91E67"/>
    <w:rsid w:val="00BA0C04"/>
    <w:rsid w:val="00BB264E"/>
    <w:rsid w:val="00BC4355"/>
    <w:rsid w:val="00BE5054"/>
    <w:rsid w:val="00BE7A5A"/>
    <w:rsid w:val="00C17205"/>
    <w:rsid w:val="00C320D7"/>
    <w:rsid w:val="00C365E5"/>
    <w:rsid w:val="00C570B8"/>
    <w:rsid w:val="00C75591"/>
    <w:rsid w:val="00CA230A"/>
    <w:rsid w:val="00CF3DDE"/>
    <w:rsid w:val="00CF6164"/>
    <w:rsid w:val="00D0112B"/>
    <w:rsid w:val="00D14530"/>
    <w:rsid w:val="00D32C92"/>
    <w:rsid w:val="00D33150"/>
    <w:rsid w:val="00D86C1F"/>
    <w:rsid w:val="00D92580"/>
    <w:rsid w:val="00DC0157"/>
    <w:rsid w:val="00DE134A"/>
    <w:rsid w:val="00DE7C17"/>
    <w:rsid w:val="00DF465E"/>
    <w:rsid w:val="00E00AAA"/>
    <w:rsid w:val="00E00CCB"/>
    <w:rsid w:val="00E3154B"/>
    <w:rsid w:val="00E43020"/>
    <w:rsid w:val="00EE1F3A"/>
    <w:rsid w:val="00EF2EEC"/>
    <w:rsid w:val="00EF6D37"/>
    <w:rsid w:val="00F31510"/>
    <w:rsid w:val="00F46882"/>
    <w:rsid w:val="00F51449"/>
    <w:rsid w:val="00F70CD0"/>
    <w:rsid w:val="00F72D1E"/>
    <w:rsid w:val="00FA12B9"/>
    <w:rsid w:val="00FD60D2"/>
    <w:rsid w:val="00FD6D8D"/>
    <w:rsid w:val="00FF2B94"/>
    <w:rsid w:val="00FF44A5"/>
    <w:rsid w:val="00FF6D60"/>
    <w:rsid w:val="3E37DA70"/>
    <w:rsid w:val="7FF5FF7A"/>
    <w:rsid w:val="ECEF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0E1322A-A741-4519-9546-55D7CFA7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rPr>
      <w:sz w:val="18"/>
      <w:szCs w:val="18"/>
    </w:rPr>
  </w:style>
  <w:style w:type="paragraph" w:styleId="a4">
    <w:name w:val="footer"/>
    <w:basedOn w:val="a"/>
    <w:link w:val="Char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">
    <w:name w:val="页脚 Char"/>
    <w:link w:val="a4"/>
    <w:qFormat/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link w:val="a5"/>
    <w:qFormat/>
    <w:rPr>
      <w:sz w:val="18"/>
      <w:szCs w:val="18"/>
    </w:rPr>
  </w:style>
  <w:style w:type="table" w:styleId="a6">
    <w:name w:val="Table Grid"/>
    <w:basedOn w:val="a1"/>
    <w:qFormat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&#20154;&#21592;&#32771;&#21153;&#19982;&#32771;&#35777;&#31649;&#29702;\SourceCode\StaffWeb\Template\&#25253;&#21517;&#3492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报名表.dot</Template>
  <TotalTime>3</TotalTime>
  <Pages>1</Pages>
  <Words>98</Words>
  <Characters>560</Characters>
  <Application>Microsoft Office Word</Application>
  <DocSecurity>0</DocSecurity>
  <Lines>4</Lines>
  <Paragraphs>1</Paragraphs>
  <ScaleCrop>false</ScaleCrop>
  <Company>考核办</Company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北京市建筑企业劳动力管理员岗位资格考核登记表</dc:title>
  <dc:subject/>
  <dc:creator>Cheng</dc:creator>
  <cp:keywords/>
  <cp:lastModifiedBy>XiaZaiMa.COM</cp:lastModifiedBy>
  <cp:revision>3</cp:revision>
  <cp:lastPrinted>2023-12-20T02:25:00Z</cp:lastPrinted>
  <dcterms:created xsi:type="dcterms:W3CDTF">2023-12-20T02:38:00Z</dcterms:created>
  <dcterms:modified xsi:type="dcterms:W3CDTF">2023-12-20T02:39:00Z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